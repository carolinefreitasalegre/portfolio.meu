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5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720"/>
        <w:gridCol w:w="6470"/>
      </w:tblGrid>
      <w:tr w:rsidR="001B2ABD" w:rsidRPr="00D40ACF" w:rsidTr="0073624A">
        <w:trPr>
          <w:trHeight w:val="4410"/>
        </w:trPr>
        <w:tc>
          <w:tcPr>
            <w:tcW w:w="3969" w:type="dxa"/>
            <w:vAlign w:val="bottom"/>
          </w:tcPr>
          <w:p w:rsidR="001B2ABD" w:rsidRPr="00D40ACF" w:rsidRDefault="0073624A" w:rsidP="0073624A">
            <w:pPr>
              <w:tabs>
                <w:tab w:val="left" w:pos="990"/>
              </w:tabs>
              <w:ind w:left="-404"/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2133319" cy="2167255"/>
                  <wp:effectExtent l="95250" t="76200" r="95885" b="99504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GCAM_20220929_073125531.PORTRAIT.jpg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14" cy="217395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  <w:vAlign w:val="bottom"/>
          </w:tcPr>
          <w:p w:rsidR="001B2ABD" w:rsidRDefault="00D24B02" w:rsidP="001B2ABD">
            <w:pPr>
              <w:pStyle w:val="Ttul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</w:t>
            </w:r>
            <w:bookmarkStart w:id="0" w:name="_GoBack"/>
            <w:bookmarkEnd w:id="0"/>
            <w:r>
              <w:rPr>
                <w:noProof/>
                <w:lang w:val="pt-BR"/>
              </w:rPr>
              <w:t>AROLINE FREITAS</w:t>
            </w:r>
          </w:p>
          <w:p w:rsidR="00D24B02" w:rsidRPr="00D24B02" w:rsidRDefault="00D24B02" w:rsidP="00D24B02">
            <w:pPr>
              <w:rPr>
                <w:lang w:val="pt-BR"/>
              </w:rPr>
            </w:pPr>
          </w:p>
          <w:p w:rsidR="001B2ABD" w:rsidRPr="00D40ACF" w:rsidRDefault="001B2ABD" w:rsidP="00D24B02">
            <w:pPr>
              <w:pStyle w:val="Subttulo"/>
              <w:rPr>
                <w:noProof/>
                <w:lang w:val="pt-BR"/>
              </w:rPr>
            </w:pPr>
          </w:p>
        </w:tc>
      </w:tr>
      <w:tr w:rsidR="001B2ABD" w:rsidRPr="00D40ACF" w:rsidTr="0073624A">
        <w:tc>
          <w:tcPr>
            <w:tcW w:w="3969" w:type="dxa"/>
          </w:tcPr>
          <w:sdt>
            <w:sdtPr>
              <w:rPr>
                <w:noProof/>
                <w:lang w:val="pt-BR"/>
              </w:rPr>
              <w:id w:val="-1711873194"/>
              <w:placeholder>
                <w:docPart w:val="7DB94E183E8240EE98D9DAC213EF4FEA"/>
              </w:placeholder>
              <w:temporary/>
              <w:showingPlcHdr/>
              <w15:appearance w15:val="hidden"/>
            </w:sdtPr>
            <w:sdtEndPr/>
            <w:sdtContent>
              <w:p w:rsidR="001B2ABD" w:rsidRPr="00D40ACF" w:rsidRDefault="00036450" w:rsidP="00036450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Perfil</w:t>
                </w:r>
              </w:p>
            </w:sdtContent>
          </w:sdt>
          <w:p w:rsidR="00036450" w:rsidRPr="00D40ACF" w:rsidRDefault="00D24B02" w:rsidP="00D24B02">
            <w:pPr>
              <w:rPr>
                <w:noProof/>
                <w:lang w:val="pt-BR"/>
              </w:rPr>
            </w:pPr>
            <w:r w:rsidRPr="00D24B02">
              <w:rPr>
                <w:noProof/>
                <w:lang w:val="pt-BR"/>
              </w:rPr>
              <w:t>Olá, eu sou a Carol. Atualmente trabalho como assistente administrativo em uma repartição pública, mas, pretendo migrar para a área de programação.</w:t>
            </w:r>
          </w:p>
          <w:sdt>
            <w:sdtPr>
              <w:rPr>
                <w:noProof/>
                <w:lang w:val="pt-BR"/>
              </w:rPr>
              <w:id w:val="-1954003311"/>
              <w:placeholder>
                <w:docPart w:val="3F3A100DF3254F18A1376315738F0549"/>
              </w:placeholder>
              <w:temporary/>
              <w:showingPlcHdr/>
              <w15:appearance w15:val="hidden"/>
            </w:sdtPr>
            <w:sdtEndPr/>
            <w:sdtContent>
              <w:p w:rsidR="00036450" w:rsidRPr="00D40ACF" w:rsidRDefault="00CB0055" w:rsidP="00CB0055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noProof/>
                <w:lang w:val="pt-BR"/>
              </w:rPr>
              <w:id w:val="1111563247"/>
              <w:placeholder>
                <w:docPart w:val="D7F45F4F6FE94B4FAC9BE503CF3EDCF9"/>
              </w:placeholder>
              <w:temporary/>
              <w:showingPlcHdr/>
              <w15:appearance w15:val="hidden"/>
            </w:sdtPr>
            <w:sdtEndPr/>
            <w:sdtContent>
              <w:p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TELEFONE:</w:t>
                </w:r>
              </w:p>
            </w:sdtContent>
          </w:sdt>
          <w:p w:rsidR="004D3011" w:rsidRPr="00D40ACF" w:rsidRDefault="00D24B02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67 9969-2370</w:t>
            </w:r>
          </w:p>
          <w:p w:rsidR="004D3011" w:rsidRPr="00D40ACF" w:rsidRDefault="004D3011" w:rsidP="004D3011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67859272"/>
              <w:placeholder>
                <w:docPart w:val="7AD7956FAF754163BCEF18EE18384A06"/>
              </w:placeholder>
              <w:temporary/>
              <w:showingPlcHdr/>
              <w15:appearance w15:val="hidden"/>
            </w:sdtPr>
            <w:sdtEndPr/>
            <w:sdtContent>
              <w:p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SITE:</w:t>
                </w:r>
              </w:p>
            </w:sdtContent>
          </w:sdt>
          <w:p w:rsidR="004D3011" w:rsidRDefault="00D24B02" w:rsidP="004D3011">
            <w:pPr>
              <w:rPr>
                <w:noProof/>
                <w:lang w:val="pt-BR"/>
              </w:rPr>
            </w:pPr>
            <w:hyperlink r:id="rId10" w:history="1">
              <w:r w:rsidRPr="003377BE">
                <w:rPr>
                  <w:rStyle w:val="Hyperlink"/>
                  <w:noProof/>
                  <w:lang w:val="pt-BR"/>
                </w:rPr>
                <w:t>https://github.com/carolinefreitasalegre</w:t>
              </w:r>
            </w:hyperlink>
          </w:p>
          <w:p w:rsidR="00D24B02" w:rsidRDefault="00D24B02" w:rsidP="004D3011">
            <w:pPr>
              <w:rPr>
                <w:noProof/>
                <w:lang w:val="pt-BR"/>
              </w:rPr>
            </w:pPr>
            <w:hyperlink r:id="rId11" w:history="1">
              <w:r w:rsidRPr="003377BE">
                <w:rPr>
                  <w:rStyle w:val="Hyperlink"/>
                  <w:noProof/>
                  <w:lang w:val="pt-BR"/>
                </w:rPr>
                <w:t>http://www.linkedin.com/in/carol-freitas-978925239</w:t>
              </w:r>
            </w:hyperlink>
          </w:p>
          <w:p w:rsidR="00D24B02" w:rsidRDefault="00300458" w:rsidP="004D3011">
            <w:pPr>
              <w:rPr>
                <w:noProof/>
                <w:lang w:val="pt-BR"/>
              </w:rPr>
            </w:pPr>
            <w:hyperlink r:id="rId12" w:history="1">
              <w:r w:rsidRPr="003377BE">
                <w:rPr>
                  <w:rStyle w:val="Hyperlink"/>
                  <w:noProof/>
                  <w:lang w:val="pt-BR"/>
                </w:rPr>
                <w:t>http://instagram.com/__freitascarol</w:t>
              </w:r>
            </w:hyperlink>
          </w:p>
          <w:p w:rsidR="00D24B02" w:rsidRPr="00D40ACF" w:rsidRDefault="00D24B02" w:rsidP="004D3011">
            <w:pPr>
              <w:rPr>
                <w:noProof/>
                <w:lang w:val="pt-BR"/>
              </w:rPr>
            </w:pPr>
          </w:p>
          <w:p w:rsidR="004D3011" w:rsidRPr="00D40ACF" w:rsidRDefault="004D3011" w:rsidP="004D3011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240260293"/>
              <w:placeholder>
                <w:docPart w:val="04B5B8708A4E49C9954F9C13F0D706B3"/>
              </w:placeholder>
              <w:temporary/>
              <w:showingPlcHdr/>
              <w15:appearance w15:val="hidden"/>
            </w:sdtPr>
            <w:sdtEndPr/>
            <w:sdtContent>
              <w:p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EMAIL:</w:t>
                </w:r>
              </w:p>
            </w:sdtContent>
          </w:sdt>
          <w:p w:rsidR="00036450" w:rsidRPr="00D40ACF" w:rsidRDefault="00D24B02" w:rsidP="002D5281">
            <w:pPr>
              <w:rPr>
                <w:rStyle w:val="Hyperlink"/>
                <w:noProof/>
                <w:lang w:val="pt-BR"/>
              </w:rPr>
            </w:pPr>
            <w:r>
              <w:rPr>
                <w:noProof/>
                <w:color w:val="B85A22" w:themeColor="accent2" w:themeShade="BF"/>
                <w:lang w:val="pt-BR"/>
              </w:rPr>
              <w:t>carolfreitas_92@hotmail.com</w:t>
            </w:r>
          </w:p>
          <w:p w:rsidR="004142CD" w:rsidRPr="00D40ACF" w:rsidRDefault="004142CD" w:rsidP="004142CD">
            <w:pPr>
              <w:rPr>
                <w:noProof/>
                <w:lang w:val="pt-BR"/>
              </w:rPr>
            </w:pPr>
          </w:p>
          <w:p w:rsidR="004D3011" w:rsidRPr="00D40ACF" w:rsidRDefault="00D24B02" w:rsidP="00CB0055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INFORMAÇÕES PESSOAIS</w:t>
            </w:r>
          </w:p>
          <w:p w:rsidR="004D3011" w:rsidRPr="00FF3919" w:rsidRDefault="00D24B02" w:rsidP="00FF3919">
            <w:pPr>
              <w:pStyle w:val="PargrafodaLista"/>
              <w:numPr>
                <w:ilvl w:val="0"/>
                <w:numId w:val="14"/>
              </w:numPr>
              <w:rPr>
                <w:noProof/>
                <w:lang w:val="pt-BR"/>
              </w:rPr>
            </w:pPr>
            <w:r w:rsidRPr="00FF3919">
              <w:rPr>
                <w:noProof/>
                <w:lang w:val="pt-BR"/>
              </w:rPr>
              <w:t>Campo Grande, MS</w:t>
            </w:r>
          </w:p>
          <w:p w:rsidR="00D24B02" w:rsidRPr="00FF3919" w:rsidRDefault="00D24B02" w:rsidP="00FF3919">
            <w:pPr>
              <w:pStyle w:val="PargrafodaLista"/>
              <w:numPr>
                <w:ilvl w:val="0"/>
                <w:numId w:val="14"/>
              </w:numPr>
              <w:rPr>
                <w:noProof/>
                <w:lang w:val="pt-BR"/>
              </w:rPr>
            </w:pPr>
            <w:r w:rsidRPr="00FF3919">
              <w:rPr>
                <w:noProof/>
                <w:lang w:val="pt-BR"/>
              </w:rPr>
              <w:t>Casada</w:t>
            </w:r>
          </w:p>
          <w:p w:rsidR="00D24B02" w:rsidRPr="00FF3919" w:rsidRDefault="00D24B02" w:rsidP="00FF3919">
            <w:pPr>
              <w:pStyle w:val="PargrafodaLista"/>
              <w:numPr>
                <w:ilvl w:val="0"/>
                <w:numId w:val="14"/>
              </w:numPr>
              <w:rPr>
                <w:noProof/>
                <w:lang w:val="pt-BR"/>
              </w:rPr>
            </w:pPr>
            <w:r w:rsidRPr="00FF3919">
              <w:rPr>
                <w:noProof/>
                <w:lang w:val="pt-BR"/>
              </w:rPr>
              <w:t>30 anos</w:t>
            </w:r>
          </w:p>
          <w:p w:rsidR="00D24B02" w:rsidRDefault="00D24B02" w:rsidP="004D3011">
            <w:pPr>
              <w:rPr>
                <w:noProof/>
                <w:lang w:val="pt-BR"/>
              </w:rPr>
            </w:pPr>
          </w:p>
          <w:p w:rsidR="00D24B02" w:rsidRDefault="00D24B02" w:rsidP="00D24B02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IDIOMAS</w:t>
            </w:r>
          </w:p>
          <w:p w:rsidR="00D24B02" w:rsidRPr="00FF3919" w:rsidRDefault="00D24B02" w:rsidP="00FF3919">
            <w:pPr>
              <w:pStyle w:val="PargrafodaLista"/>
              <w:numPr>
                <w:ilvl w:val="0"/>
                <w:numId w:val="15"/>
              </w:numPr>
              <w:rPr>
                <w:lang w:val="pt-BR"/>
              </w:rPr>
            </w:pPr>
            <w:r w:rsidRPr="00FF3919">
              <w:rPr>
                <w:lang w:val="pt-BR"/>
              </w:rPr>
              <w:t>Espanhol - Intermediário</w:t>
            </w:r>
          </w:p>
          <w:p w:rsidR="00D24B02" w:rsidRPr="00D40ACF" w:rsidRDefault="00D24B02" w:rsidP="004D3011">
            <w:pPr>
              <w:rPr>
                <w:noProof/>
                <w:lang w:val="pt-BR"/>
              </w:rPr>
            </w:pPr>
          </w:p>
        </w:tc>
        <w:tc>
          <w:tcPr>
            <w:tcW w:w="720" w:type="dxa"/>
          </w:tcPr>
          <w:p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  <w:lang w:val="pt-BR"/>
              </w:rPr>
              <w:id w:val="1049110328"/>
              <w:placeholder>
                <w:docPart w:val="382A2543F8744AF8934CCFEBC246667B"/>
              </w:placeholder>
              <w:temporary/>
              <w:showingPlcHdr/>
              <w15:appearance w15:val="hidden"/>
            </w:sdtPr>
            <w:sdtEndPr/>
            <w:sdtContent>
              <w:p w:rsidR="001B2ABD" w:rsidRPr="00D40ACF" w:rsidRDefault="00E25A26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EDUCAÇÃO</w:t>
                </w:r>
              </w:p>
            </w:sdtContent>
          </w:sdt>
          <w:p w:rsidR="00036450" w:rsidRPr="00FF3919" w:rsidRDefault="00FF3919" w:rsidP="00B359E4">
            <w:pPr>
              <w:pStyle w:val="Ttulo4"/>
              <w:rPr>
                <w:noProof/>
                <w:lang w:val="en-US"/>
              </w:rPr>
            </w:pPr>
            <w:r w:rsidRPr="00FF3919">
              <w:rPr>
                <w:noProof/>
                <w:lang w:val="en-US"/>
              </w:rPr>
              <w:t>One Bit Code</w:t>
            </w:r>
          </w:p>
          <w:p w:rsidR="00036450" w:rsidRPr="00FF3919" w:rsidRDefault="00FF3919" w:rsidP="00B359E4">
            <w:pPr>
              <w:pStyle w:val="Data"/>
              <w:rPr>
                <w:noProof/>
                <w:lang w:val="en-US"/>
              </w:rPr>
            </w:pPr>
            <w:r w:rsidRPr="00FF3919">
              <w:rPr>
                <w:noProof/>
                <w:lang w:val="en-US"/>
              </w:rPr>
              <w:t>Jul 2022</w:t>
            </w:r>
            <w:r w:rsidR="00036450"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–</w:t>
            </w:r>
            <w:r w:rsidR="00036450"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pt-BR"/>
              </w:rPr>
              <w:t>Ago 2022 – HTML-5</w:t>
            </w:r>
          </w:p>
          <w:p w:rsidR="00036450" w:rsidRPr="00D40ACF" w:rsidRDefault="00036450" w:rsidP="004142CD">
            <w:pPr>
              <w:rPr>
                <w:noProof/>
                <w:lang w:val="pt-BR"/>
              </w:rPr>
            </w:pPr>
          </w:p>
          <w:p w:rsidR="00036450" w:rsidRPr="00FF3919" w:rsidRDefault="00FF3919" w:rsidP="00B359E4">
            <w:pPr>
              <w:pStyle w:val="Ttulo4"/>
              <w:rPr>
                <w:noProof/>
                <w:lang w:val="en-US"/>
              </w:rPr>
            </w:pPr>
            <w:r w:rsidRPr="00FF3919">
              <w:rPr>
                <w:noProof/>
                <w:lang w:val="en-US"/>
              </w:rPr>
              <w:t>One Bit Code</w:t>
            </w:r>
          </w:p>
          <w:p w:rsidR="00FF3919" w:rsidRDefault="00FF3919" w:rsidP="00FF3919">
            <w:pPr>
              <w:pStyle w:val="Data"/>
              <w:rPr>
                <w:noProof/>
                <w:lang w:val="en-US" w:bidi="pt-BR"/>
              </w:rPr>
            </w:pPr>
            <w:r w:rsidRPr="00FF3919">
              <w:rPr>
                <w:noProof/>
                <w:lang w:val="en-US"/>
              </w:rPr>
              <w:t>Ago 2022</w:t>
            </w:r>
            <w:r w:rsidR="00036450"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–</w:t>
            </w:r>
            <w:r w:rsidR="00036450"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Nov 2022 – CSS-3</w:t>
            </w:r>
          </w:p>
          <w:p w:rsidR="00FF3919" w:rsidRDefault="00FF3919" w:rsidP="00FF3919">
            <w:pPr>
              <w:pStyle w:val="Data"/>
              <w:rPr>
                <w:noProof/>
                <w:lang w:val="pt-BR"/>
              </w:rPr>
            </w:pPr>
          </w:p>
          <w:p w:rsidR="00FF3919" w:rsidRPr="00FF3919" w:rsidRDefault="00FF3919" w:rsidP="00FF3919">
            <w:pPr>
              <w:pStyle w:val="Ttulo4"/>
              <w:rPr>
                <w:noProof/>
                <w:lang w:val="en-US"/>
              </w:rPr>
            </w:pPr>
            <w:r w:rsidRPr="00FF3919">
              <w:rPr>
                <w:noProof/>
                <w:lang w:val="en-US"/>
              </w:rPr>
              <w:t>One Bit Code</w:t>
            </w:r>
          </w:p>
          <w:p w:rsidR="00FF3919" w:rsidRDefault="00FF3919" w:rsidP="00FF3919">
            <w:pPr>
              <w:pStyle w:val="Data"/>
              <w:rPr>
                <w:noProof/>
                <w:lang w:val="en-US" w:bidi="pt-BR"/>
              </w:rPr>
            </w:pPr>
            <w:r>
              <w:rPr>
                <w:noProof/>
                <w:lang w:val="en-US"/>
              </w:rPr>
              <w:t>Set</w:t>
            </w:r>
            <w:r w:rsidRPr="00FF3919">
              <w:rPr>
                <w:noProof/>
                <w:lang w:val="en-US"/>
              </w:rPr>
              <w:t xml:space="preserve"> 2022</w:t>
            </w:r>
            <w:r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–</w:t>
            </w:r>
            <w:r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Atual – JS</w:t>
            </w:r>
          </w:p>
          <w:p w:rsidR="00FF3919" w:rsidRDefault="00FF3919" w:rsidP="00FF3919">
            <w:pPr>
              <w:rPr>
                <w:lang w:val="en-US" w:bidi="pt-BR"/>
              </w:rPr>
            </w:pPr>
          </w:p>
          <w:p w:rsidR="00FF3919" w:rsidRPr="00FF3919" w:rsidRDefault="00FF3919" w:rsidP="00FF3919">
            <w:pPr>
              <w:pStyle w:val="Ttulo4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Udemy</w:t>
            </w:r>
          </w:p>
          <w:p w:rsidR="00FF3919" w:rsidRDefault="00FF3919" w:rsidP="00FF3919">
            <w:pPr>
              <w:pStyle w:val="Data"/>
              <w:rPr>
                <w:noProof/>
                <w:lang w:val="en-US" w:bidi="pt-BR"/>
              </w:rPr>
            </w:pPr>
            <w:r>
              <w:rPr>
                <w:noProof/>
                <w:lang w:val="en-US"/>
              </w:rPr>
              <w:t>Mar 2022</w:t>
            </w:r>
            <w:r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>–</w:t>
            </w:r>
            <w:r w:rsidRPr="00FF3919">
              <w:rPr>
                <w:noProof/>
                <w:lang w:val="en-US" w:bidi="pt-BR"/>
              </w:rPr>
              <w:t xml:space="preserve"> </w:t>
            </w:r>
            <w:r>
              <w:rPr>
                <w:noProof/>
                <w:lang w:val="en-US" w:bidi="pt-BR"/>
              </w:rPr>
              <w:t xml:space="preserve">Atual – </w:t>
            </w:r>
            <w:r>
              <w:rPr>
                <w:noProof/>
                <w:lang w:val="en-US" w:bidi="pt-BR"/>
              </w:rPr>
              <w:t>Python</w:t>
            </w:r>
          </w:p>
          <w:p w:rsidR="004D3011" w:rsidRDefault="004D3011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Default="00FF3919" w:rsidP="00036450">
            <w:pPr>
              <w:rPr>
                <w:noProof/>
                <w:lang w:val="pt-BR"/>
              </w:rPr>
            </w:pPr>
          </w:p>
          <w:p w:rsidR="00FF3919" w:rsidRPr="00D40ACF" w:rsidRDefault="00FF3919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1669594239"/>
              <w:placeholder>
                <w:docPart w:val="DFAAF2EBD2B34D7AAD61602894712C2F"/>
              </w:placeholder>
              <w:temporary/>
              <w:showingPlcHdr/>
              <w15:appearance w15:val="hidden"/>
            </w:sdtPr>
            <w:sdtEndPr/>
            <w:sdtContent>
              <w:p w:rsidR="00036450" w:rsidRPr="00D40ACF" w:rsidRDefault="00180329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rStyle w:val="Ttulo2Char"/>
                    <w:b/>
                    <w:noProof/>
                    <w:lang w:val="pt-BR" w:bidi="pt-BR"/>
                  </w:rPr>
                  <w:t>HABILIDADES</w:t>
                </w:r>
              </w:p>
            </w:sdtContent>
          </w:sdt>
          <w:p w:rsidR="00036450" w:rsidRPr="00D40ACF" w:rsidRDefault="00112054" w:rsidP="004D3011">
            <w:pPr>
              <w:rPr>
                <w:noProof/>
                <w:color w:val="FFFFFF" w:themeColor="background1"/>
                <w:lang w:val="pt-BR"/>
              </w:rPr>
            </w:pPr>
            <w:r w:rsidRPr="00D40ACF">
              <w:rPr>
                <w:noProof/>
                <w:color w:val="000000" w:themeColor="text1"/>
                <w:lang w:val="pt-BR" w:eastAsia="pt-BR"/>
              </w:rPr>
              <w:drawing>
                <wp:inline distT="0" distB="0" distL="0" distR="0" wp14:anchorId="5AFFFF85" wp14:editId="106B7467">
                  <wp:extent cx="3756660" cy="1257300"/>
                  <wp:effectExtent l="0" t="0" r="0" b="0"/>
                  <wp:docPr id="12" name="Gráfico 12" descr="gráfico de habilida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:rsidR="0043117B" w:rsidRPr="00D40ACF" w:rsidRDefault="006B3F40" w:rsidP="000C45FF">
      <w:pPr>
        <w:tabs>
          <w:tab w:val="left" w:pos="990"/>
        </w:tabs>
        <w:rPr>
          <w:noProof/>
          <w:lang w:val="pt-BR"/>
        </w:rPr>
      </w:pPr>
    </w:p>
    <w:sectPr w:rsidR="0043117B" w:rsidRPr="00D40ACF" w:rsidSect="0073624A">
      <w:headerReference w:type="default" r:id="rId14"/>
      <w:pgSz w:w="11906" w:h="16838" w:code="9"/>
      <w:pgMar w:top="1560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F40" w:rsidRDefault="006B3F40" w:rsidP="000C45FF">
      <w:r>
        <w:separator/>
      </w:r>
    </w:p>
  </w:endnote>
  <w:endnote w:type="continuationSeparator" w:id="0">
    <w:p w:rsidR="006B3F40" w:rsidRDefault="006B3F4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F40" w:rsidRDefault="006B3F40" w:rsidP="000C45FF">
      <w:r>
        <w:separator/>
      </w:r>
    </w:p>
  </w:footnote>
  <w:footnote w:type="continuationSeparator" w:id="0">
    <w:p w:rsidR="006B3F40" w:rsidRDefault="006B3F4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5FF" w:rsidRPr="005A2450" w:rsidRDefault="000C45FF">
    <w:pPr>
      <w:pStyle w:val="Cabealho"/>
      <w:rPr>
        <w:lang w:val="pt-BR"/>
      </w:rPr>
    </w:pPr>
    <w:r w:rsidRPr="005A2450">
      <w:rPr>
        <w:noProof/>
        <w:lang w:val="pt-BR" w:eastAsia="pt-BR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8" name="Elemento gráfico 3">
            <a:extLst xmlns:a="http://schemas.openxmlformats.org/drawingml/2006/main">
              <a:ext uri="{C183D7F6-B498-43B3-948B-1728B52AA6E4}">
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294DA9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EC8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9ADFB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74F7D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DAD56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0AEB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D43A4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614D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E2DC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9C391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D29C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BF6DCB"/>
    <w:multiLevelType w:val="hybridMultilevel"/>
    <w:tmpl w:val="948C4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25FFC"/>
    <w:multiLevelType w:val="hybridMultilevel"/>
    <w:tmpl w:val="43B86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3159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00551C4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4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B02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2D5281"/>
    <w:rsid w:val="00300458"/>
    <w:rsid w:val="0030481B"/>
    <w:rsid w:val="003156FC"/>
    <w:rsid w:val="003254B5"/>
    <w:rsid w:val="00333B41"/>
    <w:rsid w:val="0037121F"/>
    <w:rsid w:val="003A6B7D"/>
    <w:rsid w:val="003B06CA"/>
    <w:rsid w:val="004071FC"/>
    <w:rsid w:val="004142CD"/>
    <w:rsid w:val="00445947"/>
    <w:rsid w:val="004813B3"/>
    <w:rsid w:val="00496591"/>
    <w:rsid w:val="004C63E4"/>
    <w:rsid w:val="004D3011"/>
    <w:rsid w:val="004D7BD7"/>
    <w:rsid w:val="005262AC"/>
    <w:rsid w:val="005A2450"/>
    <w:rsid w:val="005E39D5"/>
    <w:rsid w:val="00600670"/>
    <w:rsid w:val="0062123A"/>
    <w:rsid w:val="00646E75"/>
    <w:rsid w:val="006771D0"/>
    <w:rsid w:val="006B3F40"/>
    <w:rsid w:val="006E24E2"/>
    <w:rsid w:val="00715FCB"/>
    <w:rsid w:val="0073624A"/>
    <w:rsid w:val="00743101"/>
    <w:rsid w:val="007775E1"/>
    <w:rsid w:val="007867A0"/>
    <w:rsid w:val="007927F5"/>
    <w:rsid w:val="007D4DDB"/>
    <w:rsid w:val="00802CA0"/>
    <w:rsid w:val="009260CD"/>
    <w:rsid w:val="00941BED"/>
    <w:rsid w:val="00952C25"/>
    <w:rsid w:val="00A2118D"/>
    <w:rsid w:val="00A238A5"/>
    <w:rsid w:val="00A2629B"/>
    <w:rsid w:val="00AD76E2"/>
    <w:rsid w:val="00B06E40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80034"/>
    <w:rsid w:val="00C9578B"/>
    <w:rsid w:val="00CB0055"/>
    <w:rsid w:val="00CC0C6D"/>
    <w:rsid w:val="00D04BFE"/>
    <w:rsid w:val="00D24B02"/>
    <w:rsid w:val="00D2522B"/>
    <w:rsid w:val="00D40ACF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87FBC"/>
    <w:rsid w:val="00FB068F"/>
    <w:rsid w:val="00FF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A2450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A245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5A2450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5A2450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A2450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5A2450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5A2450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5A2450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5A2450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2450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A2450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5A2450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5A2450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A2450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customStyle="1" w:styleId="DataChar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5A2450"/>
    <w:rPr>
      <w:rFonts w:ascii="Century Gothic" w:hAnsi="Century Gothic"/>
      <w:color w:val="B85A22" w:themeColor="accent2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5A2450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450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5A2450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5A2450"/>
    <w:rPr>
      <w:rFonts w:ascii="Century Gothic" w:hAnsi="Century Gothic"/>
      <w:b/>
      <w:sz w:val="18"/>
      <w:szCs w:val="22"/>
    </w:rPr>
  </w:style>
  <w:style w:type="character" w:customStyle="1" w:styleId="Mention">
    <w:name w:val="Mention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A2450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A2450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5A245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5A2450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5A2450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5A2450"/>
  </w:style>
  <w:style w:type="character" w:styleId="TtulodoLivro">
    <w:name w:val="Book Title"/>
    <w:basedOn w:val="Fontepargpadro"/>
    <w:uiPriority w:val="33"/>
    <w:semiHidden/>
    <w:qFormat/>
    <w:rsid w:val="005A2450"/>
    <w:rPr>
      <w:rFonts w:ascii="Century Gothic" w:hAnsi="Century Gothic"/>
      <w:b/>
      <w:bCs/>
      <w:i/>
      <w:iCs/>
      <w:spacing w:val="5"/>
    </w:rPr>
  </w:style>
  <w:style w:type="character" w:customStyle="1" w:styleId="Hashtag">
    <w:name w:val="Hashtag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A24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A2450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5A24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5A245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A245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A245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A245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A2450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A24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5A245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A245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A2450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A2450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A2450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5A2450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5A2450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A2450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A2450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A2450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A2450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5A2450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A2450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A2450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A2450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A2450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A24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5A2450"/>
  </w:style>
  <w:style w:type="paragraph" w:styleId="Textodemacro">
    <w:name w:val="macro"/>
    <w:link w:val="TextodemacroChar"/>
    <w:uiPriority w:val="99"/>
    <w:semiHidden/>
    <w:unhideWhenUsed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5A2450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2450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5A2450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A24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A2450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A24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A24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A24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A245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24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2450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5A245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5A245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450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450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450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450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450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5A2450"/>
    <w:pPr>
      <w:numPr>
        <w:numId w:val="13"/>
      </w:numPr>
    </w:pPr>
  </w:style>
  <w:style w:type="table" w:styleId="TabelaSimples1">
    <w:name w:val="Plain Table 1"/>
    <w:basedOn w:val="Tabelanormal"/>
    <w:uiPriority w:val="41"/>
    <w:rsid w:val="005A24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5A24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5A2450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5A245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A2450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5A2450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A2450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ontepargpadro"/>
    <w:uiPriority w:val="99"/>
    <w:semiHidden/>
    <w:unhideWhenUsed/>
    <w:rsid w:val="005A2450"/>
    <w:rPr>
      <w:rFonts w:ascii="Century Gothic" w:hAnsi="Century Gothic"/>
      <w:u w:val="dotte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A2450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245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A245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A245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A2450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A2450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A2450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A2450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5A24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A245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A2450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A2450"/>
  </w:style>
  <w:style w:type="character" w:customStyle="1" w:styleId="SaudaoChar">
    <w:name w:val="Saudação Char"/>
    <w:basedOn w:val="Fontepargpadro"/>
    <w:link w:val="Sauda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A24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A24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A24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5A2450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simples10">
    <w:name w:val="Table Simple 1"/>
    <w:basedOn w:val="Tabelanormal"/>
    <w:uiPriority w:val="99"/>
    <w:semiHidden/>
    <w:unhideWhenUsed/>
    <w:rsid w:val="005A24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5A24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A24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A24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A2450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A2450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A2450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A24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A24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A24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A24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5A24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A24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A24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245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5A24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A24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5A2450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A2450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instagram.com/__freitascaro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carol-freitas-978925239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carolinefreitasalegre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oline.alegre\AppData\Roaming\Microsoft\Modelos\Curr&#237;culo%20cinza%20e%20azul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HTML-5</c:v>
                </c:pt>
                <c:pt idx="1">
                  <c:v>CSS-3</c:v>
                </c:pt>
                <c:pt idx="2">
                  <c:v>JS</c:v>
                </c:pt>
                <c:pt idx="3">
                  <c:v>PYTHON</c:v>
                </c:pt>
                <c:pt idx="4">
                  <c:v>EXCEL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0.8</c:v>
                </c:pt>
                <c:pt idx="1">
                  <c:v>0.6</c:v>
                </c:pt>
                <c:pt idx="2">
                  <c:v>0.05</c:v>
                </c:pt>
                <c:pt idx="3">
                  <c:v>0.1</c:v>
                </c:pt>
                <c:pt idx="4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B94E183E8240EE98D9DAC213EF4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73A11F-D650-493A-A35B-DA43DE2BA41C}"/>
      </w:docPartPr>
      <w:docPartBody>
        <w:p w:rsidR="00000000" w:rsidRDefault="00487190">
          <w:pPr>
            <w:pStyle w:val="7DB94E183E8240EE98D9DAC213EF4FEA"/>
          </w:pPr>
          <w:r w:rsidRPr="00D40ACF">
            <w:rPr>
              <w:noProof/>
              <w:lang w:bidi="pt-BR"/>
            </w:rPr>
            <w:t>Perfil</w:t>
          </w:r>
        </w:p>
      </w:docPartBody>
    </w:docPart>
    <w:docPart>
      <w:docPartPr>
        <w:name w:val="3F3A100DF3254F18A1376315738F0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E7C73C-3DD5-4209-86EF-AB8759CEB7B4}"/>
      </w:docPartPr>
      <w:docPartBody>
        <w:p w:rsidR="00000000" w:rsidRDefault="00487190">
          <w:pPr>
            <w:pStyle w:val="3F3A100DF3254F18A1376315738F0549"/>
          </w:pPr>
          <w:r w:rsidRPr="00D40ACF">
            <w:rPr>
              <w:noProof/>
              <w:lang w:bidi="pt-BR"/>
            </w:rPr>
            <w:t>Contato</w:t>
          </w:r>
        </w:p>
      </w:docPartBody>
    </w:docPart>
    <w:docPart>
      <w:docPartPr>
        <w:name w:val="D7F45F4F6FE94B4FAC9BE503CF3EDC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0D604E-3CD0-4F42-8497-00ACAD7020FE}"/>
      </w:docPartPr>
      <w:docPartBody>
        <w:p w:rsidR="00000000" w:rsidRDefault="00487190">
          <w:pPr>
            <w:pStyle w:val="D7F45F4F6FE94B4FAC9BE503CF3EDCF9"/>
          </w:pPr>
          <w:r w:rsidRPr="00D40ACF">
            <w:rPr>
              <w:noProof/>
              <w:lang w:bidi="pt-BR"/>
            </w:rPr>
            <w:t>TELEFONE:</w:t>
          </w:r>
        </w:p>
      </w:docPartBody>
    </w:docPart>
    <w:docPart>
      <w:docPartPr>
        <w:name w:val="7AD7956FAF754163BCEF18EE18384A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571C8C-427A-44DC-98DB-BAB067DAA9A3}"/>
      </w:docPartPr>
      <w:docPartBody>
        <w:p w:rsidR="00000000" w:rsidRDefault="00487190">
          <w:pPr>
            <w:pStyle w:val="7AD7956FAF754163BCEF18EE18384A06"/>
          </w:pPr>
          <w:r w:rsidRPr="00D40ACF">
            <w:rPr>
              <w:noProof/>
              <w:lang w:bidi="pt-BR"/>
            </w:rPr>
            <w:t>SITE:</w:t>
          </w:r>
        </w:p>
      </w:docPartBody>
    </w:docPart>
    <w:docPart>
      <w:docPartPr>
        <w:name w:val="04B5B8708A4E49C9954F9C13F0D70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5D40E6-CE67-4DFB-80F4-4F5B2D8F9AF9}"/>
      </w:docPartPr>
      <w:docPartBody>
        <w:p w:rsidR="00000000" w:rsidRDefault="00487190">
          <w:pPr>
            <w:pStyle w:val="04B5B8708A4E49C9954F9C13F0D706B3"/>
          </w:pPr>
          <w:r w:rsidRPr="00D40ACF">
            <w:rPr>
              <w:noProof/>
              <w:lang w:bidi="pt-BR"/>
            </w:rPr>
            <w:t>EMAIL:</w:t>
          </w:r>
        </w:p>
      </w:docPartBody>
    </w:docPart>
    <w:docPart>
      <w:docPartPr>
        <w:name w:val="382A2543F8744AF8934CCFEBC24666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19254-E1E6-46FC-B2ED-F5F97303E58F}"/>
      </w:docPartPr>
      <w:docPartBody>
        <w:p w:rsidR="00000000" w:rsidRDefault="00487190">
          <w:pPr>
            <w:pStyle w:val="382A2543F8744AF8934CCFEBC246667B"/>
          </w:pPr>
          <w:r w:rsidRPr="00D40ACF">
            <w:rPr>
              <w:noProof/>
              <w:lang w:bidi="pt-BR"/>
            </w:rPr>
            <w:t>EDUCAÇÃO</w:t>
          </w:r>
        </w:p>
      </w:docPartBody>
    </w:docPart>
    <w:docPart>
      <w:docPartPr>
        <w:name w:val="DFAAF2EBD2B34D7AAD61602894712C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D33D3F-7B9B-43DA-852F-1EF1BDB64AD3}"/>
      </w:docPartPr>
      <w:docPartBody>
        <w:p w:rsidR="00000000" w:rsidRDefault="00487190">
          <w:pPr>
            <w:pStyle w:val="DFAAF2EBD2B34D7AAD61602894712C2F"/>
          </w:pPr>
          <w:r w:rsidRPr="00D40ACF">
            <w:rPr>
              <w:rStyle w:val="Ttulo2Char"/>
              <w:noProof/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190"/>
    <w:rsid w:val="0048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pt-PT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DD1CED30CE5426C9272AA879E24D43C">
    <w:name w:val="0DD1CED30CE5426C9272AA879E24D43C"/>
  </w:style>
  <w:style w:type="paragraph" w:customStyle="1" w:styleId="86F7404248964E3187331F0AE2837E8D">
    <w:name w:val="86F7404248964E3187331F0AE2837E8D"/>
  </w:style>
  <w:style w:type="paragraph" w:customStyle="1" w:styleId="7DB94E183E8240EE98D9DAC213EF4FEA">
    <w:name w:val="7DB94E183E8240EE98D9DAC213EF4FEA"/>
  </w:style>
  <w:style w:type="paragraph" w:customStyle="1" w:styleId="57FFF63309054E3997B82C38D6E273E8">
    <w:name w:val="57FFF63309054E3997B82C38D6E273E8"/>
  </w:style>
  <w:style w:type="paragraph" w:customStyle="1" w:styleId="3F3A100DF3254F18A1376315738F0549">
    <w:name w:val="3F3A100DF3254F18A1376315738F0549"/>
  </w:style>
  <w:style w:type="paragraph" w:customStyle="1" w:styleId="D7F45F4F6FE94B4FAC9BE503CF3EDCF9">
    <w:name w:val="D7F45F4F6FE94B4FAC9BE503CF3EDCF9"/>
  </w:style>
  <w:style w:type="paragraph" w:customStyle="1" w:styleId="8B6382E0BC2B45DE818330BBA623D16F">
    <w:name w:val="8B6382E0BC2B45DE818330BBA623D16F"/>
  </w:style>
  <w:style w:type="paragraph" w:customStyle="1" w:styleId="7AD7956FAF754163BCEF18EE18384A06">
    <w:name w:val="7AD7956FAF754163BCEF18EE18384A06"/>
  </w:style>
  <w:style w:type="paragraph" w:customStyle="1" w:styleId="01D2400575624479A2DEBA39957B59A1">
    <w:name w:val="01D2400575624479A2DEBA39957B59A1"/>
  </w:style>
  <w:style w:type="paragraph" w:customStyle="1" w:styleId="04B5B8708A4E49C9954F9C13F0D706B3">
    <w:name w:val="04B5B8708A4E49C9954F9C13F0D706B3"/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47AFF3EEF9E94684AD76A373182F60A1">
    <w:name w:val="47AFF3EEF9E94684AD76A373182F60A1"/>
  </w:style>
  <w:style w:type="paragraph" w:customStyle="1" w:styleId="FFA90A80645B4A0BB80294E070B245E1">
    <w:name w:val="FFA90A80645B4A0BB80294E070B245E1"/>
  </w:style>
  <w:style w:type="paragraph" w:customStyle="1" w:styleId="F79C90DF360C43C3B1546DB4FA96B970">
    <w:name w:val="F79C90DF360C43C3B1546DB4FA96B970"/>
  </w:style>
  <w:style w:type="paragraph" w:customStyle="1" w:styleId="C3F59A403884450FAA0F29F5DBA4DCE6">
    <w:name w:val="C3F59A403884450FAA0F29F5DBA4DCE6"/>
  </w:style>
  <w:style w:type="paragraph" w:customStyle="1" w:styleId="E7A163B6FA0A4E77B330D074451F85B3">
    <w:name w:val="E7A163B6FA0A4E77B330D074451F85B3"/>
  </w:style>
  <w:style w:type="paragraph" w:customStyle="1" w:styleId="525A0BB5AB864ACCB5EECFB98706AF8D">
    <w:name w:val="525A0BB5AB864ACCB5EECFB98706AF8D"/>
  </w:style>
  <w:style w:type="paragraph" w:customStyle="1" w:styleId="382A2543F8744AF8934CCFEBC246667B">
    <w:name w:val="382A2543F8744AF8934CCFEBC246667B"/>
  </w:style>
  <w:style w:type="paragraph" w:customStyle="1" w:styleId="D0DC6E6F683C4547B4828B3C87784807">
    <w:name w:val="D0DC6E6F683C4547B4828B3C87784807"/>
  </w:style>
  <w:style w:type="paragraph" w:customStyle="1" w:styleId="96AD4F607A464B96932020F7D84AFB53">
    <w:name w:val="96AD4F607A464B96932020F7D84AFB53"/>
  </w:style>
  <w:style w:type="paragraph" w:customStyle="1" w:styleId="FF518232F9AE4DA2B4587C7C10B3F1A6">
    <w:name w:val="FF518232F9AE4DA2B4587C7C10B3F1A6"/>
  </w:style>
  <w:style w:type="paragraph" w:customStyle="1" w:styleId="40ABF6C61D5B443393F9AB0B7BD360F1">
    <w:name w:val="40ABF6C61D5B443393F9AB0B7BD360F1"/>
  </w:style>
  <w:style w:type="paragraph" w:customStyle="1" w:styleId="5A55262932554FA4A4524AC542B69C20">
    <w:name w:val="5A55262932554FA4A4524AC542B69C20"/>
  </w:style>
  <w:style w:type="paragraph" w:customStyle="1" w:styleId="ABBA866CB8A44EFC8EE0419135B8C4FB">
    <w:name w:val="ABBA866CB8A44EFC8EE0419135B8C4FB"/>
  </w:style>
  <w:style w:type="paragraph" w:customStyle="1" w:styleId="1D9D483482C3454389A90D9214B79547">
    <w:name w:val="1D9D483482C3454389A90D9214B79547"/>
  </w:style>
  <w:style w:type="paragraph" w:customStyle="1" w:styleId="1764CE2634E9407D9793B7E43EF71E55">
    <w:name w:val="1764CE2634E9407D9793B7E43EF71E55"/>
  </w:style>
  <w:style w:type="paragraph" w:customStyle="1" w:styleId="1B58C7CB047F4175B9C4A1340DDF328B">
    <w:name w:val="1B58C7CB047F4175B9C4A1340DDF328B"/>
  </w:style>
  <w:style w:type="paragraph" w:customStyle="1" w:styleId="39E7EE57A2884EE9B183B2711580DC7E">
    <w:name w:val="39E7EE57A2884EE9B183B2711580DC7E"/>
  </w:style>
  <w:style w:type="paragraph" w:customStyle="1" w:styleId="DC6F0C41ACCD499F847780E77F8EE30B">
    <w:name w:val="DC6F0C41ACCD499F847780E77F8EE30B"/>
  </w:style>
  <w:style w:type="paragraph" w:customStyle="1" w:styleId="41C1E538C2934E4E8A4D29A3D1E22D70">
    <w:name w:val="41C1E538C2934E4E8A4D29A3D1E22D70"/>
  </w:style>
  <w:style w:type="paragraph" w:customStyle="1" w:styleId="5F0ED2BF863944489D03F41CC22AF8BD">
    <w:name w:val="5F0ED2BF863944489D03F41CC22AF8BD"/>
  </w:style>
  <w:style w:type="paragraph" w:customStyle="1" w:styleId="4B3FBE41009140D0A396A3F4AA4661B5">
    <w:name w:val="4B3FBE41009140D0A396A3F4AA4661B5"/>
  </w:style>
  <w:style w:type="paragraph" w:customStyle="1" w:styleId="5C669AE4F5DC48918EBD127735A99441">
    <w:name w:val="5C669AE4F5DC48918EBD127735A99441"/>
  </w:style>
  <w:style w:type="paragraph" w:customStyle="1" w:styleId="63482CABB4B540AFA54C5342F2E670BC">
    <w:name w:val="63482CABB4B540AFA54C5342F2E670BC"/>
  </w:style>
  <w:style w:type="paragraph" w:customStyle="1" w:styleId="C4BFA6CF83684472BDCDE430F46FFF53">
    <w:name w:val="C4BFA6CF83684472BDCDE430F46FFF53"/>
  </w:style>
  <w:style w:type="paragraph" w:customStyle="1" w:styleId="B90E78B13E3241BBBC9601DE0E875E94">
    <w:name w:val="B90E78B13E3241BBBC9601DE0E875E94"/>
  </w:style>
  <w:style w:type="paragraph" w:customStyle="1" w:styleId="A7A4F56FF41C4FFEB20DC4C7469226C0">
    <w:name w:val="A7A4F56FF41C4FFEB20DC4C7469226C0"/>
  </w:style>
  <w:style w:type="paragraph" w:customStyle="1" w:styleId="59526A420DC34AAFA5057ACE80E1E822">
    <w:name w:val="59526A420DC34AAFA5057ACE80E1E822"/>
  </w:style>
  <w:style w:type="paragraph" w:customStyle="1" w:styleId="C3DA5569F6A7407BB50CB2015103D744">
    <w:name w:val="C3DA5569F6A7407BB50CB2015103D744"/>
  </w:style>
  <w:style w:type="paragraph" w:customStyle="1" w:styleId="808223B8C050497AB43DCE2E4F897D3F">
    <w:name w:val="808223B8C050497AB43DCE2E4F897D3F"/>
  </w:style>
  <w:style w:type="paragraph" w:customStyle="1" w:styleId="96E7AD8A395F477DB2A8760F85917A6C">
    <w:name w:val="96E7AD8A395F477DB2A8760F85917A6C"/>
  </w:style>
  <w:style w:type="paragraph" w:customStyle="1" w:styleId="0303D73AA28A4A3FA8FA11BA9CFA8FD7">
    <w:name w:val="0303D73AA28A4A3FA8FA11BA9CFA8FD7"/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szCs w:val="26"/>
      <w:lang w:val="pt-PT" w:eastAsia="ja-JP"/>
    </w:rPr>
  </w:style>
  <w:style w:type="paragraph" w:customStyle="1" w:styleId="DFAAF2EBD2B34D7AAD61602894712C2F">
    <w:name w:val="DFAAF2EBD2B34D7AAD61602894712C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cinza e azul</Template>
  <TotalTime>0</TotalTime>
  <Pages>1</Pages>
  <Words>132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2022-11-07T17:46:00Z</dcterms:created>
  <dcterms:modified xsi:type="dcterms:W3CDTF">2022-11-07T18:52:00Z</dcterms:modified>
</cp:coreProperties>
</file>